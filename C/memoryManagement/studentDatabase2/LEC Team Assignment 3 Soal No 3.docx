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CB64" w14:textId="77777777" w:rsidR="008C38FE" w:rsidRDefault="008C38FE" w:rsidP="00581A5F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b/>
          <w:bCs/>
          <w:color w:val="auto"/>
          <w:sz w:val="24"/>
          <w:szCs w:val="24"/>
        </w:rPr>
      </w:pPr>
    </w:p>
    <w:p w14:paraId="2164DAE6" w14:textId="691B5CB0" w:rsidR="00581A5F" w:rsidRPr="00581A5F" w:rsidRDefault="00581A5F" w:rsidP="00581A5F">
      <w:pPr>
        <w:pStyle w:val="NaskahReferensiAPA"/>
        <w:spacing w:after="0" w:line="360" w:lineRule="auto"/>
        <w:ind w:left="0" w:firstLine="0"/>
        <w:jc w:val="center"/>
        <w:rPr>
          <w:rFonts w:asciiTheme="majorBidi" w:hAnsiTheme="majorBidi" w:cstheme="majorBidi"/>
          <w:b/>
          <w:bCs/>
          <w:color w:val="auto"/>
          <w:sz w:val="24"/>
          <w:szCs w:val="24"/>
        </w:rPr>
      </w:pPr>
      <w:r w:rsidRPr="00581A5F">
        <w:rPr>
          <w:rFonts w:asciiTheme="majorBidi" w:hAnsiTheme="majorBidi" w:cstheme="majorBidi"/>
          <w:b/>
          <w:bCs/>
          <w:color w:val="auto"/>
          <w:sz w:val="24"/>
          <w:szCs w:val="24"/>
        </w:rPr>
        <w:t>Soal 3: Implementasi dan Analisis Pencarian Data Siswa dari File (Bobot 30%)</w:t>
      </w:r>
    </w:p>
    <w:p w14:paraId="57BFC828" w14:textId="77777777" w:rsidR="00581A5F" w:rsidRPr="00E4605F" w:rsidRDefault="00581A5F" w:rsidP="00581A5F">
      <w:pPr>
        <w:numPr>
          <w:ilvl w:val="0"/>
          <w:numId w:val="51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Tulis pseudo code atau flowchart untuk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membaca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data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dari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file dan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melakukan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pencarian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berdasarkan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nama.</w:t>
      </w:r>
    </w:p>
    <w:p w14:paraId="307DCFBD" w14:textId="33C858ED" w:rsidR="008C38FE" w:rsidRPr="00581A5F" w:rsidRDefault="00C33619" w:rsidP="008C38FE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noProof/>
          <w:color w:val="auto"/>
          <w:sz w:val="24"/>
          <w:szCs w:val="24"/>
          <w:lang w:eastAsia="zh-CN"/>
        </w:rPr>
        <w:drawing>
          <wp:inline distT="0" distB="0" distL="0" distR="0" wp14:anchorId="53E80CFA" wp14:editId="715DBA7E">
            <wp:extent cx="5029200" cy="3892550"/>
            <wp:effectExtent l="0" t="0" r="0" b="0"/>
            <wp:docPr id="4432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884E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2DD23E56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9E8A772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C1B6DA1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6B1A5B1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02144FF7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0B28C7C" w14:textId="77777777" w:rsidR="00D73402" w:rsidRDefault="00D73402" w:rsidP="00D73402">
      <w:pPr>
        <w:shd w:val="clear" w:color="auto" w:fill="auto"/>
        <w:spacing w:before="100" w:beforeAutospacing="1" w:after="100" w:afterAutospacing="1" w:line="240" w:lineRule="auto"/>
        <w:ind w:left="72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36E90ED" w14:textId="7A405B9D" w:rsidR="00581A5F" w:rsidRPr="00E4605F" w:rsidRDefault="00581A5F" w:rsidP="00581A5F">
      <w:pPr>
        <w:numPr>
          <w:ilvl w:val="0"/>
          <w:numId w:val="51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lastRenderedPageBreak/>
        <w:t>Implementasikan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algoritma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pencarian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linear search dan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tambahkan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validasi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nama tidak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ditemukan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.</w:t>
      </w:r>
    </w:p>
    <w:p w14:paraId="3422A730" w14:textId="54854446" w:rsidR="00D73402" w:rsidRPr="00D73402" w:rsidRDefault="004B1E04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Header file dan </w:t>
      </w:r>
      <w:proofErr w:type="spellStart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deklarasi</w:t>
      </w:r>
      <w:proofErr w:type="spellEnd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struct</w:t>
      </w:r>
      <w:r w:rsidR="00D73402"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drawing>
          <wp:inline distT="0" distB="0" distL="0" distR="0" wp14:anchorId="25B7EF6A" wp14:editId="61E4CC6C">
            <wp:extent cx="5040630" cy="1026795"/>
            <wp:effectExtent l="0" t="0" r="7620" b="1905"/>
            <wp:docPr id="11401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9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777F" w14:textId="1FCD2407" w:rsidR="00D73402" w:rsidRPr="00D73402" w:rsidRDefault="00D73402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Fungsi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load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dari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file</w:t>
      </w:r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drawing>
          <wp:inline distT="0" distB="0" distL="0" distR="0" wp14:anchorId="5C7D3267" wp14:editId="4D1D236F">
            <wp:extent cx="5040630" cy="1466215"/>
            <wp:effectExtent l="0" t="0" r="7620" b="635"/>
            <wp:docPr id="5129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1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425" w14:textId="7A219571" w:rsidR="00D73402" w:rsidRPr="00D73402" w:rsidRDefault="00D73402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Fungsi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linear search</w:t>
      </w:r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drawing>
          <wp:inline distT="0" distB="0" distL="0" distR="0" wp14:anchorId="6F15CC74" wp14:editId="32516F35">
            <wp:extent cx="5036350" cy="1374242"/>
            <wp:effectExtent l="0" t="0" r="0" b="0"/>
            <wp:docPr id="20514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028" cy="13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46F8" w14:textId="2692F67F" w:rsidR="00D73402" w:rsidRPr="00D73402" w:rsidRDefault="00D73402" w:rsidP="00D73402">
      <w:pPr>
        <w:pStyle w:val="ListParagraph"/>
        <w:numPr>
          <w:ilvl w:val="0"/>
          <w:numId w:val="54"/>
        </w:numPr>
        <w:shd w:val="clear" w:color="auto" w:fill="auto"/>
        <w:spacing w:before="100" w:beforeAutospacing="1" w:after="100" w:afterAutospacing="1" w:line="240" w:lineRule="auto"/>
        <w:ind w:left="360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Fungsi</w:t>
      </w:r>
      <w:proofErr w:type="spellEnd"/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linear search</w:t>
      </w:r>
      <w:r w:rsidRP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drawing>
          <wp:inline distT="0" distB="0" distL="0" distR="0" wp14:anchorId="6F073ABA" wp14:editId="43CBE648">
            <wp:extent cx="5033818" cy="2161790"/>
            <wp:effectExtent l="0" t="0" r="0" b="0"/>
            <wp:docPr id="15889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5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656" cy="21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7ED2" w14:textId="3E7B2641" w:rsidR="00D73402" w:rsidRPr="00D73402" w:rsidRDefault="00D73402" w:rsidP="00D73402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633DCA8" w14:textId="7DE54016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64179B5F" w14:textId="70056307" w:rsidR="00C33619" w:rsidRDefault="00C33619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64DB39B6" w14:textId="77777777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F317A0D" w14:textId="681808DE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43BB983C" w14:textId="19B50925" w:rsidR="001772E3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327EC35A" w14:textId="512C7ED2" w:rsidR="001772E3" w:rsidRPr="00581A5F" w:rsidRDefault="001772E3" w:rsidP="00C33619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73BAD19A" w14:textId="77777777" w:rsidR="00581A5F" w:rsidRPr="00E4605F" w:rsidRDefault="00581A5F" w:rsidP="00581A5F">
      <w:pPr>
        <w:numPr>
          <w:ilvl w:val="0"/>
          <w:numId w:val="51"/>
        </w:num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Bandingkan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secara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konseptual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waktu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pencarian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file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berisi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10 data, 100 data, dan 1000 data. Apa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rekomendasi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Anda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jika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datanya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semakin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besar</w:t>
      </w:r>
      <w:proofErr w:type="spellEnd"/>
      <w:r w:rsidRPr="00E4605F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?</w:t>
      </w:r>
    </w:p>
    <w:p w14:paraId="461440F6" w14:textId="032AB1EB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menggunakan linear search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waktu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yang </w:t>
      </w:r>
      <w:proofErr w:type="spellStart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dibutuhkan</w:t>
      </w:r>
      <w:proofErr w:type="spellEnd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untuk proses </w:t>
      </w:r>
      <w:proofErr w:type="spellStart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pencarian</w:t>
      </w:r>
      <w:proofErr w:type="spellEnd"/>
      <w:r w:rsidR="00D73402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</w:t>
      </w: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bertambah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linear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jumlah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data. </w:t>
      </w:r>
    </w:p>
    <w:p w14:paraId="22080235" w14:textId="77777777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Contoh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: </w:t>
      </w:r>
    </w:p>
    <w:p w14:paraId="22419A0D" w14:textId="1DB0C87C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1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1ms</w:t>
      </w:r>
    </w:p>
    <w:p w14:paraId="0BCBAFEE" w14:textId="1909C763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100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100ms</w:t>
      </w:r>
    </w:p>
    <w:p w14:paraId="680EF68D" w14:textId="7CB99135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1000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1000ms</w:t>
      </w:r>
    </w:p>
    <w:p w14:paraId="293FEBD6" w14:textId="77777777" w:rsidR="00C33619" w:rsidRDefault="00C3361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p w14:paraId="2AFE94ED" w14:textId="534B7C80" w:rsidR="00D73402" w:rsidRPr="008F6309" w:rsidRDefault="00C33619" w:rsidP="008F630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Untuk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dengan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jumlah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banyak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,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direkomendasikan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menggunakan binary search atau interpolation search.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Berikut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perbandingan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waktunya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 w:rsidR="00E160ED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untuk average case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secara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teori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. </w:t>
      </w:r>
    </w:p>
    <w:p w14:paraId="55A0A87A" w14:textId="557C4CA9" w:rsidR="008F6309" w:rsidRPr="008F6309" w:rsidRDefault="008F630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Rumus</w:t>
      </w:r>
      <w:proofErr w:type="spellEnd"/>
      <w:r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r</w:t>
      </w:r>
      <w:r w:rsidRPr="008F6309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untime </w:t>
      </w:r>
    </w:p>
    <w:p w14:paraId="636A38DA" w14:textId="25103891" w:rsidR="008F6309" w:rsidRDefault="008F630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Linear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search :</w:t>
      </w:r>
      <w:proofErr w:type="gram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O(n)</w:t>
      </w:r>
    </w:p>
    <w:p w14:paraId="64709CBA" w14:textId="6E69D2EC" w:rsidR="008F6309" w:rsidRDefault="008F6309" w:rsidP="00C3361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Binary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search :</w:t>
      </w:r>
      <w:proofErr w:type="gram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O</w:t>
      </w:r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(</w:t>
      </w:r>
      <w:proofErr w:type="gramEnd"/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log n)</w:t>
      </w:r>
    </w:p>
    <w:p w14:paraId="19BCC212" w14:textId="2C41C064" w:rsidR="008F6309" w:rsidRDefault="008F6309" w:rsidP="008F630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Interpolation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search :</w:t>
      </w:r>
      <w:proofErr w:type="gram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gram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O</w:t>
      </w:r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(</w:t>
      </w:r>
      <w:proofErr w:type="gramEnd"/>
      <w:r w:rsidRPr="008F6309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log (log n))</w:t>
      </w:r>
    </w:p>
    <w:p w14:paraId="5D91AA32" w14:textId="77777777" w:rsidR="00E160ED" w:rsidRPr="008F6309" w:rsidRDefault="00E160ED" w:rsidP="008F6309">
      <w:pPr>
        <w:pStyle w:val="ListParagraph"/>
        <w:numPr>
          <w:ilvl w:val="0"/>
          <w:numId w:val="0"/>
        </w:numPr>
        <w:ind w:left="644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1902"/>
        <w:gridCol w:w="1776"/>
        <w:gridCol w:w="1794"/>
        <w:gridCol w:w="1812"/>
      </w:tblGrid>
      <w:tr w:rsidR="00D73402" w14:paraId="44C8B5A0" w14:textId="77777777" w:rsidTr="00D73402">
        <w:tc>
          <w:tcPr>
            <w:tcW w:w="1982" w:type="dxa"/>
          </w:tcPr>
          <w:p w14:paraId="7C0F1BFE" w14:textId="77777777" w:rsidR="008F6309" w:rsidRPr="008F6309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</w:pPr>
            <w:proofErr w:type="spellStart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>Jumlah</w:t>
            </w:r>
            <w:proofErr w:type="spellEnd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 xml:space="preserve"> data/</w:t>
            </w:r>
          </w:p>
          <w:p w14:paraId="5894AF7E" w14:textId="20D3E544" w:rsidR="00D73402" w:rsidRP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12"/>
                <w:szCs w:val="12"/>
                <w:lang w:eastAsia="zh-CN"/>
              </w:rPr>
            </w:pPr>
            <w:proofErr w:type="spellStart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>metode</w:t>
            </w:r>
            <w:proofErr w:type="spellEnd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 xml:space="preserve"> </w:t>
            </w:r>
            <w:proofErr w:type="spellStart"/>
            <w:r w:rsidRPr="008F6309">
              <w:rPr>
                <w:rFonts w:asciiTheme="majorBidi" w:eastAsia="Times New Roman" w:hAnsiTheme="majorBidi" w:cstheme="majorBidi"/>
                <w:color w:val="auto"/>
                <w:szCs w:val="20"/>
                <w:lang w:eastAsia="zh-CN"/>
              </w:rPr>
              <w:t>pencarian</w:t>
            </w:r>
            <w:proofErr w:type="spellEnd"/>
          </w:p>
        </w:tc>
        <w:tc>
          <w:tcPr>
            <w:tcW w:w="1982" w:type="dxa"/>
          </w:tcPr>
          <w:p w14:paraId="5B1D5DBF" w14:textId="7BB8345C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 data</w:t>
            </w:r>
          </w:p>
        </w:tc>
        <w:tc>
          <w:tcPr>
            <w:tcW w:w="1982" w:type="dxa"/>
          </w:tcPr>
          <w:p w14:paraId="10A25496" w14:textId="4B9B909C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100 data</w:t>
            </w:r>
          </w:p>
        </w:tc>
        <w:tc>
          <w:tcPr>
            <w:tcW w:w="1982" w:type="dxa"/>
          </w:tcPr>
          <w:p w14:paraId="3E93BD0F" w14:textId="4105DCF2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1000 data</w:t>
            </w:r>
          </w:p>
        </w:tc>
      </w:tr>
      <w:tr w:rsidR="00D73402" w14:paraId="06B0007A" w14:textId="77777777" w:rsidTr="00D73402">
        <w:tc>
          <w:tcPr>
            <w:tcW w:w="1982" w:type="dxa"/>
          </w:tcPr>
          <w:p w14:paraId="62EC9869" w14:textId="735054ED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Linear search</w:t>
            </w:r>
          </w:p>
        </w:tc>
        <w:tc>
          <w:tcPr>
            <w:tcW w:w="1982" w:type="dxa"/>
          </w:tcPr>
          <w:p w14:paraId="299FD374" w14:textId="0237EDDA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5ms</w:t>
            </w:r>
          </w:p>
        </w:tc>
        <w:tc>
          <w:tcPr>
            <w:tcW w:w="1982" w:type="dxa"/>
          </w:tcPr>
          <w:p w14:paraId="737FE4C6" w14:textId="6FAA8361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50ms</w:t>
            </w:r>
          </w:p>
        </w:tc>
        <w:tc>
          <w:tcPr>
            <w:tcW w:w="1982" w:type="dxa"/>
          </w:tcPr>
          <w:p w14:paraId="0C7885C1" w14:textId="1810B62A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500ms</w:t>
            </w:r>
          </w:p>
        </w:tc>
      </w:tr>
      <w:tr w:rsidR="00D73402" w14:paraId="153DFCF7" w14:textId="77777777" w:rsidTr="00D73402">
        <w:tc>
          <w:tcPr>
            <w:tcW w:w="1982" w:type="dxa"/>
          </w:tcPr>
          <w:p w14:paraId="290F071D" w14:textId="752FE027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Binary search</w:t>
            </w:r>
          </w:p>
        </w:tc>
        <w:tc>
          <w:tcPr>
            <w:tcW w:w="1982" w:type="dxa"/>
          </w:tcPr>
          <w:p w14:paraId="40909F41" w14:textId="470387E8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4ms</w:t>
            </w:r>
          </w:p>
        </w:tc>
        <w:tc>
          <w:tcPr>
            <w:tcW w:w="1982" w:type="dxa"/>
          </w:tcPr>
          <w:p w14:paraId="073A518A" w14:textId="0F1C396C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7ms</w:t>
            </w:r>
          </w:p>
        </w:tc>
        <w:tc>
          <w:tcPr>
            <w:tcW w:w="1982" w:type="dxa"/>
          </w:tcPr>
          <w:p w14:paraId="6356D533" w14:textId="0F6D4909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10ms</w:t>
            </w:r>
          </w:p>
        </w:tc>
      </w:tr>
      <w:tr w:rsidR="00D73402" w14:paraId="5D5A0312" w14:textId="77777777" w:rsidTr="00D73402">
        <w:tc>
          <w:tcPr>
            <w:tcW w:w="1982" w:type="dxa"/>
          </w:tcPr>
          <w:p w14:paraId="061E57BE" w14:textId="337EE6CF" w:rsidR="00D73402" w:rsidRDefault="00D73402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Interpolation search</w:t>
            </w:r>
          </w:p>
        </w:tc>
        <w:tc>
          <w:tcPr>
            <w:tcW w:w="1982" w:type="dxa"/>
          </w:tcPr>
          <w:p w14:paraId="5518B67D" w14:textId="3156C2E0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2-3ms</w:t>
            </w:r>
          </w:p>
        </w:tc>
        <w:tc>
          <w:tcPr>
            <w:tcW w:w="1982" w:type="dxa"/>
          </w:tcPr>
          <w:p w14:paraId="301DC888" w14:textId="24EBC5B5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3-4ms</w:t>
            </w:r>
          </w:p>
        </w:tc>
        <w:tc>
          <w:tcPr>
            <w:tcW w:w="1982" w:type="dxa"/>
          </w:tcPr>
          <w:p w14:paraId="01A2CB33" w14:textId="217F26ED" w:rsidR="00D73402" w:rsidRDefault="00E4605F" w:rsidP="00C33619">
            <w:pPr>
              <w:pStyle w:val="ListParagraph"/>
              <w:numPr>
                <w:ilvl w:val="0"/>
                <w:numId w:val="0"/>
              </w:numPr>
              <w:shd w:val="clear" w:color="auto" w:fill="auto"/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</w:pPr>
            <w:r>
              <w:rPr>
                <w:rFonts w:asciiTheme="majorBidi" w:eastAsia="Times New Roman" w:hAnsiTheme="majorBidi" w:cstheme="majorBidi"/>
                <w:color w:val="auto"/>
                <w:sz w:val="24"/>
                <w:szCs w:val="24"/>
                <w:lang w:eastAsia="zh-CN"/>
              </w:rPr>
              <w:t>4-5ms</w:t>
            </w:r>
          </w:p>
        </w:tc>
      </w:tr>
    </w:tbl>
    <w:p w14:paraId="4CCD0DFF" w14:textId="33982886" w:rsidR="00581A5F" w:rsidRPr="00E4605F" w:rsidRDefault="00E4605F" w:rsidP="00E4605F">
      <w:pPr>
        <w:shd w:val="clear" w:color="auto" w:fill="auto"/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Note: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asumsi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satu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membutuhkan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waktu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pencarian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satu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millisecond, data dalam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kondisi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urut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terdistribusi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merata</w:t>
      </w:r>
      <w:proofErr w:type="spellEnd"/>
      <w:r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. </w:t>
      </w:r>
    </w:p>
    <w:sectPr w:rsidR="00581A5F" w:rsidRPr="00E4605F" w:rsidSect="00DC369E">
      <w:headerReference w:type="default" r:id="rId13"/>
      <w:footerReference w:type="default" r:id="rId14"/>
      <w:headerReference w:type="first" r:id="rId15"/>
      <w:footerReference w:type="first" r:id="rId16"/>
      <w:pgSz w:w="11907" w:h="16839" w:code="122"/>
      <w:pgMar w:top="207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1A966" w14:textId="77777777" w:rsidR="000F59F3" w:rsidRDefault="000F59F3" w:rsidP="0080214F">
      <w:pPr>
        <w:pStyle w:val="BalloonText"/>
      </w:pPr>
      <w:r>
        <w:separator/>
      </w:r>
    </w:p>
  </w:endnote>
  <w:endnote w:type="continuationSeparator" w:id="0">
    <w:p w14:paraId="30F284FF" w14:textId="77777777" w:rsidR="000F59F3" w:rsidRDefault="000F59F3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altName w:val="Calibri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altName w:val="Corbel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487D" w14:textId="4C089B60" w:rsidR="000E740A" w:rsidRPr="000E740A" w:rsidRDefault="00DC369E" w:rsidP="00DC369E">
    <w:pPr>
      <w:tabs>
        <w:tab w:val="right" w:pos="7938"/>
      </w:tabs>
      <w:jc w:val="right"/>
    </w:pPr>
    <w:r w:rsidRPr="004F0267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4D66" w14:textId="01DADC46" w:rsidR="00E61FE8" w:rsidRPr="004F0267" w:rsidRDefault="004F0267" w:rsidP="004F0267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4F0267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BE36" w14:textId="77777777" w:rsidR="000F59F3" w:rsidRDefault="000F59F3" w:rsidP="0080214F">
      <w:pPr>
        <w:pStyle w:val="BalloonText"/>
      </w:pPr>
      <w:r>
        <w:separator/>
      </w:r>
    </w:p>
  </w:footnote>
  <w:footnote w:type="continuationSeparator" w:id="0">
    <w:p w14:paraId="684347DF" w14:textId="77777777" w:rsidR="000F59F3" w:rsidRDefault="000F59F3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3AA7" w14:textId="575B6E14" w:rsidR="0080214F" w:rsidRDefault="00DC369E" w:rsidP="00DC369E">
    <w:pPr>
      <w:shd w:val="clear" w:color="auto" w:fill="aut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99AE9ED" wp14:editId="66CB9A44">
          <wp:simplePos x="0" y="0"/>
          <wp:positionH relativeFrom="column">
            <wp:posOffset>-1419225</wp:posOffset>
          </wp:positionH>
          <wp:positionV relativeFrom="paragraph">
            <wp:posOffset>-153035</wp:posOffset>
          </wp:positionV>
          <wp:extent cx="2234311" cy="4171950"/>
          <wp:effectExtent l="0" t="0" r="0" b="0"/>
          <wp:wrapNone/>
          <wp:docPr id="37" name="Picture 37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EC91" w14:textId="1FDC1644" w:rsidR="0080214F" w:rsidRPr="000E740A" w:rsidRDefault="00DC369E" w:rsidP="000E740A">
    <w:r>
      <w:rPr>
        <w:noProof/>
      </w:rPr>
      <w:drawing>
        <wp:anchor distT="0" distB="0" distL="114300" distR="114300" simplePos="0" relativeHeight="251663360" behindDoc="1" locked="0" layoutInCell="1" allowOverlap="1" wp14:anchorId="594EEAA5" wp14:editId="3B22DB83">
          <wp:simplePos x="0" y="0"/>
          <wp:positionH relativeFrom="column">
            <wp:posOffset>-1409700</wp:posOffset>
          </wp:positionH>
          <wp:positionV relativeFrom="paragraph">
            <wp:posOffset>-133985</wp:posOffset>
          </wp:positionV>
          <wp:extent cx="2234311" cy="4171950"/>
          <wp:effectExtent l="0" t="0" r="0" b="0"/>
          <wp:wrapNone/>
          <wp:docPr id="38" name="Picture 38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DC369E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87"/>
    <w:multiLevelType w:val="hybridMultilevel"/>
    <w:tmpl w:val="FCC0E7F6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" w15:restartNumberingAfterBreak="0">
    <w:nsid w:val="09676833"/>
    <w:multiLevelType w:val="multilevel"/>
    <w:tmpl w:val="90A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50DEA"/>
    <w:multiLevelType w:val="hybridMultilevel"/>
    <w:tmpl w:val="DDB88A34"/>
    <w:lvl w:ilvl="0" w:tplc="707E3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6340F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07A8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56E4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AA80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FEE9C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1F8C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A847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F44E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2296023"/>
    <w:multiLevelType w:val="multilevel"/>
    <w:tmpl w:val="CD2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FE3D29"/>
    <w:multiLevelType w:val="hybridMultilevel"/>
    <w:tmpl w:val="786C3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8638C"/>
    <w:multiLevelType w:val="hybridMultilevel"/>
    <w:tmpl w:val="68FCF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490AB3"/>
    <w:multiLevelType w:val="multilevel"/>
    <w:tmpl w:val="623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8063F7"/>
    <w:multiLevelType w:val="multilevel"/>
    <w:tmpl w:val="8A7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F401E"/>
    <w:multiLevelType w:val="hybridMultilevel"/>
    <w:tmpl w:val="F2A8D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E570A9"/>
    <w:multiLevelType w:val="multilevel"/>
    <w:tmpl w:val="C832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EF6106"/>
    <w:multiLevelType w:val="multilevel"/>
    <w:tmpl w:val="DA6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23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CFF3EFC"/>
    <w:multiLevelType w:val="hybridMultilevel"/>
    <w:tmpl w:val="4F18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17BCC"/>
    <w:multiLevelType w:val="multilevel"/>
    <w:tmpl w:val="1F6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D1857"/>
    <w:multiLevelType w:val="multilevel"/>
    <w:tmpl w:val="0BC6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9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4E183EC0"/>
    <w:multiLevelType w:val="hybridMultilevel"/>
    <w:tmpl w:val="F620F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C02673"/>
    <w:multiLevelType w:val="hybridMultilevel"/>
    <w:tmpl w:val="6338C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35" w15:restartNumberingAfterBreak="0">
    <w:nsid w:val="565D032E"/>
    <w:multiLevelType w:val="multilevel"/>
    <w:tmpl w:val="524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02BDB"/>
    <w:multiLevelType w:val="multilevel"/>
    <w:tmpl w:val="671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F57B9"/>
    <w:multiLevelType w:val="hybridMultilevel"/>
    <w:tmpl w:val="4EB27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B290CC6"/>
    <w:multiLevelType w:val="hybridMultilevel"/>
    <w:tmpl w:val="8DBC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41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59E3B61"/>
    <w:multiLevelType w:val="multilevel"/>
    <w:tmpl w:val="96E0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E8111B"/>
    <w:multiLevelType w:val="hybridMultilevel"/>
    <w:tmpl w:val="FE4088A2"/>
    <w:lvl w:ilvl="0" w:tplc="0E40EC04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5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807E1D"/>
    <w:multiLevelType w:val="multilevel"/>
    <w:tmpl w:val="CF5A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574C20"/>
    <w:multiLevelType w:val="multilevel"/>
    <w:tmpl w:val="6C1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" w15:restartNumberingAfterBreak="0">
    <w:nsid w:val="799D46F8"/>
    <w:multiLevelType w:val="multilevel"/>
    <w:tmpl w:val="D1F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3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103572854">
    <w:abstractNumId w:val="14"/>
  </w:num>
  <w:num w:numId="2" w16cid:durableId="1240989932">
    <w:abstractNumId w:val="23"/>
  </w:num>
  <w:num w:numId="3" w16cid:durableId="2085829777">
    <w:abstractNumId w:val="34"/>
    <w:lvlOverride w:ilvl="0">
      <w:startOverride w:val="1"/>
    </w:lvlOverride>
  </w:num>
  <w:num w:numId="4" w16cid:durableId="1690326424">
    <w:abstractNumId w:val="53"/>
  </w:num>
  <w:num w:numId="5" w16cid:durableId="16677">
    <w:abstractNumId w:val="49"/>
  </w:num>
  <w:num w:numId="6" w16cid:durableId="961350722">
    <w:abstractNumId w:val="40"/>
  </w:num>
  <w:num w:numId="7" w16cid:durableId="661660657">
    <w:abstractNumId w:val="17"/>
  </w:num>
  <w:num w:numId="8" w16cid:durableId="894001296">
    <w:abstractNumId w:val="16"/>
  </w:num>
  <w:num w:numId="9" w16cid:durableId="2117362955">
    <w:abstractNumId w:val="4"/>
  </w:num>
  <w:num w:numId="10" w16cid:durableId="193229985">
    <w:abstractNumId w:val="38"/>
  </w:num>
  <w:num w:numId="11" w16cid:durableId="1565944193">
    <w:abstractNumId w:val="8"/>
  </w:num>
  <w:num w:numId="12" w16cid:durableId="1358657706">
    <w:abstractNumId w:val="27"/>
  </w:num>
  <w:num w:numId="13" w16cid:durableId="34082235">
    <w:abstractNumId w:val="15"/>
  </w:num>
  <w:num w:numId="14" w16cid:durableId="424307950">
    <w:abstractNumId w:val="7"/>
  </w:num>
  <w:num w:numId="15" w16cid:durableId="1687827535">
    <w:abstractNumId w:val="45"/>
  </w:num>
  <w:num w:numId="16" w16cid:durableId="1849783709">
    <w:abstractNumId w:val="5"/>
  </w:num>
  <w:num w:numId="17" w16cid:durableId="788672089">
    <w:abstractNumId w:val="33"/>
    <w:lvlOverride w:ilvl="0">
      <w:startOverride w:val="1"/>
    </w:lvlOverride>
  </w:num>
  <w:num w:numId="18" w16cid:durableId="437988629">
    <w:abstractNumId w:val="9"/>
  </w:num>
  <w:num w:numId="19" w16cid:durableId="580023618">
    <w:abstractNumId w:val="1"/>
  </w:num>
  <w:num w:numId="20" w16cid:durableId="188960929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8864015">
    <w:abstractNumId w:val="30"/>
  </w:num>
  <w:num w:numId="22" w16cid:durableId="1417551557">
    <w:abstractNumId w:val="52"/>
  </w:num>
  <w:num w:numId="23" w16cid:durableId="211622230">
    <w:abstractNumId w:val="10"/>
  </w:num>
  <w:num w:numId="24" w16cid:durableId="1291590588">
    <w:abstractNumId w:val="44"/>
  </w:num>
  <w:num w:numId="25" w16cid:durableId="428543101">
    <w:abstractNumId w:val="28"/>
    <w:lvlOverride w:ilvl="0">
      <w:startOverride w:val="1"/>
    </w:lvlOverride>
  </w:num>
  <w:num w:numId="26" w16cid:durableId="1277062073">
    <w:abstractNumId w:val="29"/>
  </w:num>
  <w:num w:numId="27" w16cid:durableId="183533770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8469518">
    <w:abstractNumId w:val="41"/>
  </w:num>
  <w:num w:numId="29" w16cid:durableId="932324024">
    <w:abstractNumId w:val="11"/>
  </w:num>
  <w:num w:numId="30" w16cid:durableId="876161951">
    <w:abstractNumId w:val="43"/>
  </w:num>
  <w:num w:numId="31" w16cid:durableId="392968098">
    <w:abstractNumId w:val="31"/>
  </w:num>
  <w:num w:numId="32" w16cid:durableId="326248283">
    <w:abstractNumId w:val="12"/>
  </w:num>
  <w:num w:numId="33" w16cid:durableId="1415858699">
    <w:abstractNumId w:val="3"/>
  </w:num>
  <w:num w:numId="34" w16cid:durableId="813910232">
    <w:abstractNumId w:val="39"/>
  </w:num>
  <w:num w:numId="35" w16cid:durableId="1593203266">
    <w:abstractNumId w:val="32"/>
  </w:num>
  <w:num w:numId="36" w16cid:durableId="1554349246">
    <w:abstractNumId w:val="19"/>
  </w:num>
  <w:num w:numId="37" w16cid:durableId="1238132817">
    <w:abstractNumId w:val="0"/>
  </w:num>
  <w:num w:numId="38" w16cid:durableId="520120584">
    <w:abstractNumId w:val="20"/>
  </w:num>
  <w:num w:numId="39" w16cid:durableId="916666556">
    <w:abstractNumId w:val="6"/>
  </w:num>
  <w:num w:numId="40" w16cid:durableId="2063404897">
    <w:abstractNumId w:val="47"/>
  </w:num>
  <w:num w:numId="41" w16cid:durableId="1031683241">
    <w:abstractNumId w:val="26"/>
  </w:num>
  <w:num w:numId="42" w16cid:durableId="1441950642">
    <w:abstractNumId w:val="18"/>
  </w:num>
  <w:num w:numId="43" w16cid:durableId="1262882530">
    <w:abstractNumId w:val="2"/>
  </w:num>
  <w:num w:numId="44" w16cid:durableId="1044017526">
    <w:abstractNumId w:val="51"/>
  </w:num>
  <w:num w:numId="45" w16cid:durableId="1006715101">
    <w:abstractNumId w:val="35"/>
  </w:num>
  <w:num w:numId="46" w16cid:durableId="1303654873">
    <w:abstractNumId w:val="21"/>
  </w:num>
  <w:num w:numId="47" w16cid:durableId="269778917">
    <w:abstractNumId w:val="37"/>
  </w:num>
  <w:num w:numId="48" w16cid:durableId="219099554">
    <w:abstractNumId w:val="46"/>
  </w:num>
  <w:num w:numId="49" w16cid:durableId="390885171">
    <w:abstractNumId w:val="25"/>
  </w:num>
  <w:num w:numId="50" w16cid:durableId="620964125">
    <w:abstractNumId w:val="48"/>
  </w:num>
  <w:num w:numId="51" w16cid:durableId="403452444">
    <w:abstractNumId w:val="42"/>
  </w:num>
  <w:num w:numId="52" w16cid:durableId="653680211">
    <w:abstractNumId w:val="13"/>
  </w:num>
  <w:num w:numId="53" w16cid:durableId="846673965">
    <w:abstractNumId w:val="36"/>
  </w:num>
  <w:num w:numId="54" w16cid:durableId="1974479902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OwMDQ1trA0sjQ1MzZU0lEKTi0uzszPAykwrAUApXNR+SwAAAA="/>
  </w:docVars>
  <w:rsids>
    <w:rsidRoot w:val="0090428A"/>
    <w:rsid w:val="000051F6"/>
    <w:rsid w:val="000102D9"/>
    <w:rsid w:val="00012E9A"/>
    <w:rsid w:val="00013B08"/>
    <w:rsid w:val="0002282B"/>
    <w:rsid w:val="00025D67"/>
    <w:rsid w:val="000322C3"/>
    <w:rsid w:val="00032E40"/>
    <w:rsid w:val="000357FB"/>
    <w:rsid w:val="00036CBF"/>
    <w:rsid w:val="0004344A"/>
    <w:rsid w:val="00045DB3"/>
    <w:rsid w:val="00045F57"/>
    <w:rsid w:val="000737C0"/>
    <w:rsid w:val="0008352A"/>
    <w:rsid w:val="000943F6"/>
    <w:rsid w:val="000A122B"/>
    <w:rsid w:val="000A137A"/>
    <w:rsid w:val="000B10FB"/>
    <w:rsid w:val="000B22BC"/>
    <w:rsid w:val="000B3874"/>
    <w:rsid w:val="000C1BE0"/>
    <w:rsid w:val="000C6C88"/>
    <w:rsid w:val="000D1476"/>
    <w:rsid w:val="000D422D"/>
    <w:rsid w:val="000D74B0"/>
    <w:rsid w:val="000E29F6"/>
    <w:rsid w:val="000E6910"/>
    <w:rsid w:val="000E740A"/>
    <w:rsid w:val="000F4501"/>
    <w:rsid w:val="000F59F3"/>
    <w:rsid w:val="001057F3"/>
    <w:rsid w:val="00105F31"/>
    <w:rsid w:val="001124F2"/>
    <w:rsid w:val="00112532"/>
    <w:rsid w:val="001131F2"/>
    <w:rsid w:val="00114355"/>
    <w:rsid w:val="00114769"/>
    <w:rsid w:val="00117B7F"/>
    <w:rsid w:val="001204A7"/>
    <w:rsid w:val="00120969"/>
    <w:rsid w:val="001271AC"/>
    <w:rsid w:val="00131D35"/>
    <w:rsid w:val="001443F8"/>
    <w:rsid w:val="00144B5B"/>
    <w:rsid w:val="00144C13"/>
    <w:rsid w:val="00150FF1"/>
    <w:rsid w:val="00152F8E"/>
    <w:rsid w:val="00154C67"/>
    <w:rsid w:val="00156F61"/>
    <w:rsid w:val="00162504"/>
    <w:rsid w:val="00166118"/>
    <w:rsid w:val="0017193C"/>
    <w:rsid w:val="001772E3"/>
    <w:rsid w:val="00180829"/>
    <w:rsid w:val="00182A82"/>
    <w:rsid w:val="00184826"/>
    <w:rsid w:val="001946BD"/>
    <w:rsid w:val="001A1FD6"/>
    <w:rsid w:val="001A2C44"/>
    <w:rsid w:val="001B4DA2"/>
    <w:rsid w:val="001C0E3E"/>
    <w:rsid w:val="001C2490"/>
    <w:rsid w:val="001C29EF"/>
    <w:rsid w:val="001C43D0"/>
    <w:rsid w:val="001D0FC5"/>
    <w:rsid w:val="001D42F4"/>
    <w:rsid w:val="001E04FC"/>
    <w:rsid w:val="001F1E76"/>
    <w:rsid w:val="001F3D48"/>
    <w:rsid w:val="001F5EFC"/>
    <w:rsid w:val="001F74F5"/>
    <w:rsid w:val="00201D30"/>
    <w:rsid w:val="00203D55"/>
    <w:rsid w:val="00206F26"/>
    <w:rsid w:val="00212FB5"/>
    <w:rsid w:val="00215C2D"/>
    <w:rsid w:val="00222102"/>
    <w:rsid w:val="002321F9"/>
    <w:rsid w:val="00261056"/>
    <w:rsid w:val="0026246A"/>
    <w:rsid w:val="00262CD6"/>
    <w:rsid w:val="002640F7"/>
    <w:rsid w:val="002648A5"/>
    <w:rsid w:val="0026521D"/>
    <w:rsid w:val="00270AA0"/>
    <w:rsid w:val="002710F2"/>
    <w:rsid w:val="00272825"/>
    <w:rsid w:val="002748A0"/>
    <w:rsid w:val="002833E3"/>
    <w:rsid w:val="00283A81"/>
    <w:rsid w:val="002857A5"/>
    <w:rsid w:val="00292BA6"/>
    <w:rsid w:val="00294927"/>
    <w:rsid w:val="00294B98"/>
    <w:rsid w:val="00296982"/>
    <w:rsid w:val="002A31AE"/>
    <w:rsid w:val="002A4D10"/>
    <w:rsid w:val="002A4E04"/>
    <w:rsid w:val="002A7ECE"/>
    <w:rsid w:val="002C05E3"/>
    <w:rsid w:val="002D1A72"/>
    <w:rsid w:val="002D1C4C"/>
    <w:rsid w:val="002D1E39"/>
    <w:rsid w:val="002D391E"/>
    <w:rsid w:val="002D44F9"/>
    <w:rsid w:val="002D63D1"/>
    <w:rsid w:val="002D683E"/>
    <w:rsid w:val="002E287B"/>
    <w:rsid w:val="002E2AA3"/>
    <w:rsid w:val="002E5176"/>
    <w:rsid w:val="002E764C"/>
    <w:rsid w:val="002F24D2"/>
    <w:rsid w:val="002F564E"/>
    <w:rsid w:val="00304E01"/>
    <w:rsid w:val="00307106"/>
    <w:rsid w:val="003105DB"/>
    <w:rsid w:val="0031080F"/>
    <w:rsid w:val="003113F9"/>
    <w:rsid w:val="00316470"/>
    <w:rsid w:val="00317FED"/>
    <w:rsid w:val="0032026D"/>
    <w:rsid w:val="00330D5D"/>
    <w:rsid w:val="00331B43"/>
    <w:rsid w:val="003478E9"/>
    <w:rsid w:val="003504C2"/>
    <w:rsid w:val="00357B84"/>
    <w:rsid w:val="00365200"/>
    <w:rsid w:val="00366AE7"/>
    <w:rsid w:val="0037140D"/>
    <w:rsid w:val="00371832"/>
    <w:rsid w:val="00373379"/>
    <w:rsid w:val="003771CC"/>
    <w:rsid w:val="003777E3"/>
    <w:rsid w:val="00377E9F"/>
    <w:rsid w:val="00385C1B"/>
    <w:rsid w:val="00387CB8"/>
    <w:rsid w:val="003A2E40"/>
    <w:rsid w:val="003A76B3"/>
    <w:rsid w:val="003B2CB4"/>
    <w:rsid w:val="003C1689"/>
    <w:rsid w:val="003D562F"/>
    <w:rsid w:val="003E1DC0"/>
    <w:rsid w:val="003E40D4"/>
    <w:rsid w:val="003E58B8"/>
    <w:rsid w:val="003F2603"/>
    <w:rsid w:val="003F3BBE"/>
    <w:rsid w:val="003F52F4"/>
    <w:rsid w:val="0040429E"/>
    <w:rsid w:val="00410F37"/>
    <w:rsid w:val="00413F69"/>
    <w:rsid w:val="0041491B"/>
    <w:rsid w:val="0041788D"/>
    <w:rsid w:val="00424DEF"/>
    <w:rsid w:val="0044207F"/>
    <w:rsid w:val="0044293B"/>
    <w:rsid w:val="00444E9B"/>
    <w:rsid w:val="00453416"/>
    <w:rsid w:val="00456631"/>
    <w:rsid w:val="00463ECD"/>
    <w:rsid w:val="00466C83"/>
    <w:rsid w:val="004736A5"/>
    <w:rsid w:val="00475E83"/>
    <w:rsid w:val="00480A4B"/>
    <w:rsid w:val="00481B00"/>
    <w:rsid w:val="00483175"/>
    <w:rsid w:val="00484274"/>
    <w:rsid w:val="004A2475"/>
    <w:rsid w:val="004B1E04"/>
    <w:rsid w:val="004B4853"/>
    <w:rsid w:val="004B5446"/>
    <w:rsid w:val="004B6205"/>
    <w:rsid w:val="004C20BF"/>
    <w:rsid w:val="004C421E"/>
    <w:rsid w:val="004D152E"/>
    <w:rsid w:val="004D4C4D"/>
    <w:rsid w:val="004F0267"/>
    <w:rsid w:val="004F1591"/>
    <w:rsid w:val="004F6869"/>
    <w:rsid w:val="004F69A3"/>
    <w:rsid w:val="00501936"/>
    <w:rsid w:val="005047EE"/>
    <w:rsid w:val="005065F3"/>
    <w:rsid w:val="00514C15"/>
    <w:rsid w:val="0052571E"/>
    <w:rsid w:val="005264AE"/>
    <w:rsid w:val="00526725"/>
    <w:rsid w:val="00527D84"/>
    <w:rsid w:val="005321EC"/>
    <w:rsid w:val="00533F1E"/>
    <w:rsid w:val="005373A5"/>
    <w:rsid w:val="00537B6D"/>
    <w:rsid w:val="00543D74"/>
    <w:rsid w:val="00551C79"/>
    <w:rsid w:val="00553F13"/>
    <w:rsid w:val="005556FA"/>
    <w:rsid w:val="005607B4"/>
    <w:rsid w:val="005643C2"/>
    <w:rsid w:val="0056541B"/>
    <w:rsid w:val="0057090B"/>
    <w:rsid w:val="00581A5F"/>
    <w:rsid w:val="0058451E"/>
    <w:rsid w:val="0059015B"/>
    <w:rsid w:val="0059130D"/>
    <w:rsid w:val="0059292A"/>
    <w:rsid w:val="00595C65"/>
    <w:rsid w:val="00596B48"/>
    <w:rsid w:val="00596DBE"/>
    <w:rsid w:val="005A22CA"/>
    <w:rsid w:val="005A341E"/>
    <w:rsid w:val="005A4B25"/>
    <w:rsid w:val="005A6FD3"/>
    <w:rsid w:val="005B0978"/>
    <w:rsid w:val="005B28AA"/>
    <w:rsid w:val="005C5A20"/>
    <w:rsid w:val="005E2465"/>
    <w:rsid w:val="005F2B13"/>
    <w:rsid w:val="005F7A44"/>
    <w:rsid w:val="0060360D"/>
    <w:rsid w:val="00604527"/>
    <w:rsid w:val="0060492A"/>
    <w:rsid w:val="00610A05"/>
    <w:rsid w:val="00615CAE"/>
    <w:rsid w:val="0062659B"/>
    <w:rsid w:val="00627BE3"/>
    <w:rsid w:val="006300BB"/>
    <w:rsid w:val="00631B80"/>
    <w:rsid w:val="00631C53"/>
    <w:rsid w:val="006435E4"/>
    <w:rsid w:val="0064602D"/>
    <w:rsid w:val="00647F57"/>
    <w:rsid w:val="00655FAD"/>
    <w:rsid w:val="006753F9"/>
    <w:rsid w:val="00676D91"/>
    <w:rsid w:val="00682493"/>
    <w:rsid w:val="0068255D"/>
    <w:rsid w:val="00686D45"/>
    <w:rsid w:val="00695D7D"/>
    <w:rsid w:val="006976A5"/>
    <w:rsid w:val="006A2BFD"/>
    <w:rsid w:val="006A3FBF"/>
    <w:rsid w:val="006B243A"/>
    <w:rsid w:val="006B26E2"/>
    <w:rsid w:val="006C2DCC"/>
    <w:rsid w:val="006C4C57"/>
    <w:rsid w:val="006C5078"/>
    <w:rsid w:val="006C569A"/>
    <w:rsid w:val="006D40CA"/>
    <w:rsid w:val="006E145C"/>
    <w:rsid w:val="006E3DE2"/>
    <w:rsid w:val="007024B7"/>
    <w:rsid w:val="00703663"/>
    <w:rsid w:val="0070536C"/>
    <w:rsid w:val="00707622"/>
    <w:rsid w:val="007177FF"/>
    <w:rsid w:val="00720F51"/>
    <w:rsid w:val="00723B1F"/>
    <w:rsid w:val="00730015"/>
    <w:rsid w:val="00730B67"/>
    <w:rsid w:val="00737AA4"/>
    <w:rsid w:val="00746F3E"/>
    <w:rsid w:val="0075200F"/>
    <w:rsid w:val="0075269A"/>
    <w:rsid w:val="0075711E"/>
    <w:rsid w:val="00771C96"/>
    <w:rsid w:val="00773897"/>
    <w:rsid w:val="00777368"/>
    <w:rsid w:val="00782330"/>
    <w:rsid w:val="00783A85"/>
    <w:rsid w:val="0079039C"/>
    <w:rsid w:val="0079209E"/>
    <w:rsid w:val="00794A42"/>
    <w:rsid w:val="007972E8"/>
    <w:rsid w:val="007978E4"/>
    <w:rsid w:val="007A32DB"/>
    <w:rsid w:val="007B0A7A"/>
    <w:rsid w:val="007B5BA2"/>
    <w:rsid w:val="007C475A"/>
    <w:rsid w:val="007D2213"/>
    <w:rsid w:val="007D32C3"/>
    <w:rsid w:val="007E51BE"/>
    <w:rsid w:val="007F3370"/>
    <w:rsid w:val="007F4B24"/>
    <w:rsid w:val="00801965"/>
    <w:rsid w:val="0080214F"/>
    <w:rsid w:val="00804101"/>
    <w:rsid w:val="00805DC7"/>
    <w:rsid w:val="008206A6"/>
    <w:rsid w:val="0082261E"/>
    <w:rsid w:val="0082345F"/>
    <w:rsid w:val="00832CC7"/>
    <w:rsid w:val="00841C17"/>
    <w:rsid w:val="00842306"/>
    <w:rsid w:val="00846A95"/>
    <w:rsid w:val="00850814"/>
    <w:rsid w:val="00855D76"/>
    <w:rsid w:val="00855F90"/>
    <w:rsid w:val="00862786"/>
    <w:rsid w:val="008638A9"/>
    <w:rsid w:val="00864C91"/>
    <w:rsid w:val="00866599"/>
    <w:rsid w:val="00870AAF"/>
    <w:rsid w:val="0087376F"/>
    <w:rsid w:val="0087799F"/>
    <w:rsid w:val="00883769"/>
    <w:rsid w:val="00883AAF"/>
    <w:rsid w:val="00885BFF"/>
    <w:rsid w:val="00887F16"/>
    <w:rsid w:val="00891BB9"/>
    <w:rsid w:val="00892392"/>
    <w:rsid w:val="0089781B"/>
    <w:rsid w:val="008A22BA"/>
    <w:rsid w:val="008B3BD9"/>
    <w:rsid w:val="008B4CE0"/>
    <w:rsid w:val="008C38FE"/>
    <w:rsid w:val="008C3955"/>
    <w:rsid w:val="008C480F"/>
    <w:rsid w:val="008C6177"/>
    <w:rsid w:val="008C649E"/>
    <w:rsid w:val="008C750F"/>
    <w:rsid w:val="008D7D79"/>
    <w:rsid w:val="008E3D49"/>
    <w:rsid w:val="008F3033"/>
    <w:rsid w:val="008F6309"/>
    <w:rsid w:val="00901DD8"/>
    <w:rsid w:val="00903621"/>
    <w:rsid w:val="0090428A"/>
    <w:rsid w:val="00905A2D"/>
    <w:rsid w:val="00916EC9"/>
    <w:rsid w:val="009264E3"/>
    <w:rsid w:val="00934C16"/>
    <w:rsid w:val="00935066"/>
    <w:rsid w:val="00942F2C"/>
    <w:rsid w:val="00946557"/>
    <w:rsid w:val="00951097"/>
    <w:rsid w:val="00956175"/>
    <w:rsid w:val="00962259"/>
    <w:rsid w:val="00987ED9"/>
    <w:rsid w:val="00990010"/>
    <w:rsid w:val="00991411"/>
    <w:rsid w:val="009A3271"/>
    <w:rsid w:val="009A6444"/>
    <w:rsid w:val="009A6C72"/>
    <w:rsid w:val="009B3637"/>
    <w:rsid w:val="009B76F9"/>
    <w:rsid w:val="009C140D"/>
    <w:rsid w:val="009C3008"/>
    <w:rsid w:val="009C483A"/>
    <w:rsid w:val="009C5581"/>
    <w:rsid w:val="009D3837"/>
    <w:rsid w:val="009D4312"/>
    <w:rsid w:val="009E3529"/>
    <w:rsid w:val="009E61BE"/>
    <w:rsid w:val="009F78B7"/>
    <w:rsid w:val="00A00986"/>
    <w:rsid w:val="00A016D6"/>
    <w:rsid w:val="00A061BB"/>
    <w:rsid w:val="00A146DE"/>
    <w:rsid w:val="00A24F86"/>
    <w:rsid w:val="00A34D75"/>
    <w:rsid w:val="00A37D11"/>
    <w:rsid w:val="00A40027"/>
    <w:rsid w:val="00A421FA"/>
    <w:rsid w:val="00A46735"/>
    <w:rsid w:val="00A61564"/>
    <w:rsid w:val="00A64E7E"/>
    <w:rsid w:val="00A7571F"/>
    <w:rsid w:val="00A7776A"/>
    <w:rsid w:val="00A8128F"/>
    <w:rsid w:val="00A82B3B"/>
    <w:rsid w:val="00A93E4E"/>
    <w:rsid w:val="00AA219C"/>
    <w:rsid w:val="00AA6C77"/>
    <w:rsid w:val="00AC6DD4"/>
    <w:rsid w:val="00AC7E42"/>
    <w:rsid w:val="00AD1225"/>
    <w:rsid w:val="00AD2F7F"/>
    <w:rsid w:val="00AE19CE"/>
    <w:rsid w:val="00AE26CE"/>
    <w:rsid w:val="00AF2292"/>
    <w:rsid w:val="00B049C9"/>
    <w:rsid w:val="00B15BE8"/>
    <w:rsid w:val="00B21B78"/>
    <w:rsid w:val="00B2221B"/>
    <w:rsid w:val="00B30966"/>
    <w:rsid w:val="00B334F2"/>
    <w:rsid w:val="00B41388"/>
    <w:rsid w:val="00B471DE"/>
    <w:rsid w:val="00B5340F"/>
    <w:rsid w:val="00B60966"/>
    <w:rsid w:val="00B61D14"/>
    <w:rsid w:val="00B64824"/>
    <w:rsid w:val="00B700C0"/>
    <w:rsid w:val="00B70FB0"/>
    <w:rsid w:val="00B748F9"/>
    <w:rsid w:val="00B84EE0"/>
    <w:rsid w:val="00B969F4"/>
    <w:rsid w:val="00BA0936"/>
    <w:rsid w:val="00BA3B39"/>
    <w:rsid w:val="00BA42C9"/>
    <w:rsid w:val="00BA7607"/>
    <w:rsid w:val="00BB2A68"/>
    <w:rsid w:val="00BC02EA"/>
    <w:rsid w:val="00BC2000"/>
    <w:rsid w:val="00BD101E"/>
    <w:rsid w:val="00BF708C"/>
    <w:rsid w:val="00BF7A48"/>
    <w:rsid w:val="00BF7A5C"/>
    <w:rsid w:val="00C00FE6"/>
    <w:rsid w:val="00C26A88"/>
    <w:rsid w:val="00C31839"/>
    <w:rsid w:val="00C33619"/>
    <w:rsid w:val="00C341A6"/>
    <w:rsid w:val="00C41810"/>
    <w:rsid w:val="00C4679B"/>
    <w:rsid w:val="00C600C9"/>
    <w:rsid w:val="00C617AD"/>
    <w:rsid w:val="00C70F4D"/>
    <w:rsid w:val="00C72B32"/>
    <w:rsid w:val="00C75587"/>
    <w:rsid w:val="00C8145F"/>
    <w:rsid w:val="00C830C0"/>
    <w:rsid w:val="00C919C6"/>
    <w:rsid w:val="00C9376B"/>
    <w:rsid w:val="00C93B8C"/>
    <w:rsid w:val="00C96025"/>
    <w:rsid w:val="00C97749"/>
    <w:rsid w:val="00CA02B9"/>
    <w:rsid w:val="00CA051A"/>
    <w:rsid w:val="00CA195E"/>
    <w:rsid w:val="00CA479B"/>
    <w:rsid w:val="00CA6499"/>
    <w:rsid w:val="00CB369F"/>
    <w:rsid w:val="00CC0B15"/>
    <w:rsid w:val="00CC0E46"/>
    <w:rsid w:val="00CD0EFC"/>
    <w:rsid w:val="00CD6F71"/>
    <w:rsid w:val="00CD7FD6"/>
    <w:rsid w:val="00CF0AEA"/>
    <w:rsid w:val="00CF235C"/>
    <w:rsid w:val="00D0060B"/>
    <w:rsid w:val="00D0309E"/>
    <w:rsid w:val="00D03B70"/>
    <w:rsid w:val="00D03E03"/>
    <w:rsid w:val="00D046B0"/>
    <w:rsid w:val="00D15BF6"/>
    <w:rsid w:val="00D30C07"/>
    <w:rsid w:val="00D34EA0"/>
    <w:rsid w:val="00D3524B"/>
    <w:rsid w:val="00D43B26"/>
    <w:rsid w:val="00D5530E"/>
    <w:rsid w:val="00D56CC3"/>
    <w:rsid w:val="00D73402"/>
    <w:rsid w:val="00D77ABC"/>
    <w:rsid w:val="00D962A4"/>
    <w:rsid w:val="00D96EB4"/>
    <w:rsid w:val="00D97421"/>
    <w:rsid w:val="00DA12B8"/>
    <w:rsid w:val="00DA79AB"/>
    <w:rsid w:val="00DB1406"/>
    <w:rsid w:val="00DC2B04"/>
    <w:rsid w:val="00DC369E"/>
    <w:rsid w:val="00DC39CC"/>
    <w:rsid w:val="00DC694C"/>
    <w:rsid w:val="00DD44BC"/>
    <w:rsid w:val="00DD68C9"/>
    <w:rsid w:val="00DE04D0"/>
    <w:rsid w:val="00DF555A"/>
    <w:rsid w:val="00DF6E03"/>
    <w:rsid w:val="00E0082C"/>
    <w:rsid w:val="00E0414B"/>
    <w:rsid w:val="00E160ED"/>
    <w:rsid w:val="00E201BC"/>
    <w:rsid w:val="00E20ADA"/>
    <w:rsid w:val="00E21D74"/>
    <w:rsid w:val="00E22A20"/>
    <w:rsid w:val="00E4605F"/>
    <w:rsid w:val="00E54103"/>
    <w:rsid w:val="00E56ADA"/>
    <w:rsid w:val="00E61DC4"/>
    <w:rsid w:val="00E61FE8"/>
    <w:rsid w:val="00E65499"/>
    <w:rsid w:val="00E6610B"/>
    <w:rsid w:val="00E75A20"/>
    <w:rsid w:val="00E76CAF"/>
    <w:rsid w:val="00E77236"/>
    <w:rsid w:val="00E825C6"/>
    <w:rsid w:val="00E8794B"/>
    <w:rsid w:val="00E9097A"/>
    <w:rsid w:val="00E909A1"/>
    <w:rsid w:val="00E91CA7"/>
    <w:rsid w:val="00E9226D"/>
    <w:rsid w:val="00EA1132"/>
    <w:rsid w:val="00EB5D9E"/>
    <w:rsid w:val="00EC1AF1"/>
    <w:rsid w:val="00EC2C3D"/>
    <w:rsid w:val="00ED3ED4"/>
    <w:rsid w:val="00EE774F"/>
    <w:rsid w:val="00EF08E9"/>
    <w:rsid w:val="00EF2E7C"/>
    <w:rsid w:val="00F008AA"/>
    <w:rsid w:val="00F066F3"/>
    <w:rsid w:val="00F141E9"/>
    <w:rsid w:val="00F2419D"/>
    <w:rsid w:val="00F26259"/>
    <w:rsid w:val="00F37F8B"/>
    <w:rsid w:val="00F416DF"/>
    <w:rsid w:val="00F45468"/>
    <w:rsid w:val="00F4618E"/>
    <w:rsid w:val="00F60E16"/>
    <w:rsid w:val="00F65E90"/>
    <w:rsid w:val="00F6757F"/>
    <w:rsid w:val="00F717DC"/>
    <w:rsid w:val="00F7425E"/>
    <w:rsid w:val="00F75977"/>
    <w:rsid w:val="00F83473"/>
    <w:rsid w:val="00F8414C"/>
    <w:rsid w:val="00F94296"/>
    <w:rsid w:val="00FA0A05"/>
    <w:rsid w:val="00FA2BB6"/>
    <w:rsid w:val="00FA6385"/>
    <w:rsid w:val="00FB1887"/>
    <w:rsid w:val="00FB1E27"/>
    <w:rsid w:val="00FB2A02"/>
    <w:rsid w:val="00FB5C18"/>
    <w:rsid w:val="00FC2308"/>
    <w:rsid w:val="00FC5D02"/>
    <w:rsid w:val="00FC6CE4"/>
    <w:rsid w:val="00FC6EAC"/>
    <w:rsid w:val="00F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NormalWeb">
    <w:name w:val="Normal (Web)"/>
    <w:basedOn w:val="Normal"/>
    <w:uiPriority w:val="99"/>
    <w:unhideWhenUsed/>
    <w:rsid w:val="00294B98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294B9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94B98"/>
  </w:style>
  <w:style w:type="character" w:customStyle="1" w:styleId="hljs-keyword">
    <w:name w:val="hljs-keyword"/>
    <w:basedOn w:val="DefaultParagraphFont"/>
    <w:rsid w:val="00294B98"/>
  </w:style>
  <w:style w:type="character" w:customStyle="1" w:styleId="hljs-string">
    <w:name w:val="hljs-string"/>
    <w:basedOn w:val="DefaultParagraphFont"/>
    <w:rsid w:val="00294B98"/>
  </w:style>
  <w:style w:type="character" w:customStyle="1" w:styleId="hljs-function">
    <w:name w:val="hljs-function"/>
    <w:basedOn w:val="DefaultParagraphFont"/>
    <w:rsid w:val="00294B98"/>
  </w:style>
  <w:style w:type="character" w:customStyle="1" w:styleId="hljs-title">
    <w:name w:val="hljs-title"/>
    <w:basedOn w:val="DefaultParagraphFont"/>
    <w:rsid w:val="00294B98"/>
  </w:style>
  <w:style w:type="character" w:customStyle="1" w:styleId="hljs-params">
    <w:name w:val="hljs-params"/>
    <w:basedOn w:val="DefaultParagraphFont"/>
    <w:rsid w:val="00294B98"/>
  </w:style>
  <w:style w:type="character" w:customStyle="1" w:styleId="hljs-number">
    <w:name w:val="hljs-number"/>
    <w:basedOn w:val="DefaultParagraphFont"/>
    <w:rsid w:val="00294B98"/>
  </w:style>
  <w:style w:type="table" w:styleId="PlainTable2">
    <w:name w:val="Plain Table 2"/>
    <w:basedOn w:val="TableNormal"/>
    <w:uiPriority w:val="42"/>
    <w:rsid w:val="00855F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8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95DF9A-F2CF-4F57-BA38-1AD3452A1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</Template>
  <TotalTime>2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1305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Amin Nur Muis</cp:lastModifiedBy>
  <cp:revision>2</cp:revision>
  <dcterms:created xsi:type="dcterms:W3CDTF">2026-02-01T02:59:00Z</dcterms:created>
  <dcterms:modified xsi:type="dcterms:W3CDTF">2026-02-01T02:59:00Z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59a8e1d5746b69c36ae0766c4282fc8e0b278c68d581d5bdbbe2cac52e742512</vt:lpwstr>
  </property>
</Properties>
</file>